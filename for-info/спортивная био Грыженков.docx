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E4E5F" w14:textId="6BAAD901" w:rsidR="00666CBF" w:rsidRDefault="00606C3D">
      <w:pPr>
        <w:pStyle w:val="af6"/>
      </w:pPr>
      <w:sdt>
        <w:sdtPr>
          <w:alias w:val="Почтовый адрес"/>
          <w:tag w:val="Почтовый адрес"/>
          <w:id w:val="1415969137"/>
          <w:placeholder>
            <w:docPart w:val="2C829BB20E6C493E99C65DE545629A62"/>
          </w:placeholder>
          <w:dataBinding w:prefixMappings="xmlns:ns0='http://schemas.microsoft.com/office/2006/coverPageProps' " w:xpath="/ns0:CoverPageProperties[1]/ns0:CompanyAddress[1]" w:storeItemID="{55AF091B-3C7A-41E3-B477-F2FDAA23CFDA}"/>
          <w:text w:multiLine="1"/>
        </w:sdtPr>
        <w:sdtEndPr/>
        <w:sdtContent>
          <w:r w:rsidR="00797CF1">
            <w:t xml:space="preserve">Место рождения: </w:t>
          </w:r>
          <w:proofErr w:type="spellStart"/>
          <w:r w:rsidR="00797CF1">
            <w:t>г.Калининград</w:t>
          </w:r>
          <w:proofErr w:type="spellEnd"/>
        </w:sdtContent>
      </w:sdt>
    </w:p>
    <w:sdt>
      <w:sdtPr>
        <w:alias w:val="Категория"/>
        <w:tag w:val=""/>
        <w:id w:val="1543715586"/>
        <w:placeholder>
          <w:docPart w:val="5C8C0E819EA1455C8BC63B9B8BA9F66F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14:paraId="17C1818F" w14:textId="58011E45" w:rsidR="00666CBF" w:rsidRDefault="00797CF1">
          <w:pPr>
            <w:pStyle w:val="af6"/>
          </w:pPr>
          <w:r>
            <w:t>ВУЗ: МГУПП (Московский Государственный Университет Пищевых Производств)</w:t>
          </w:r>
        </w:p>
      </w:sdtContent>
    </w:sdt>
    <w:p w14:paraId="759405EA" w14:textId="692CB05C" w:rsidR="00666CBF" w:rsidRDefault="00606C3D">
      <w:pPr>
        <w:pStyle w:val="af6"/>
      </w:pPr>
      <w:sdt>
        <w:sdtPr>
          <w:alias w:val="Телефон"/>
          <w:tag w:val="Телефон"/>
          <w:id w:val="599758962"/>
          <w:placeholder>
            <w:docPart w:val="95DDDF47598F4F29BC252D1BB60E52CD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EndPr/>
        <w:sdtContent>
          <w:proofErr w:type="gramStart"/>
          <w:r w:rsidR="00797CF1">
            <w:t>Телефон:+</w:t>
          </w:r>
          <w:proofErr w:type="gramEnd"/>
          <w:r w:rsidR="00797CF1">
            <w:t>79110737033</w:t>
          </w:r>
        </w:sdtContent>
      </w:sdt>
    </w:p>
    <w:sdt>
      <w:sdtPr>
        <w:rPr>
          <w:rStyle w:val="af5"/>
        </w:rPr>
        <w:alias w:val="Электронная почта"/>
        <w:tag w:val=""/>
        <w:id w:val="1889536063"/>
        <w:placeholder>
          <w:docPart w:val="38485317880345059D504737426E6755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>
        <w:rPr>
          <w:rStyle w:val="af5"/>
        </w:rPr>
      </w:sdtEndPr>
      <w:sdtContent>
        <w:p w14:paraId="71B226AB" w14:textId="30384991" w:rsidR="00666CBF" w:rsidRDefault="00797CF1">
          <w:pPr>
            <w:pStyle w:val="af6"/>
            <w:rPr>
              <w:rStyle w:val="af5"/>
            </w:rPr>
          </w:pPr>
          <w:proofErr w:type="spellStart"/>
          <w:r w:rsidRPr="00797CF1">
            <w:rPr>
              <w:rStyle w:val="af5"/>
            </w:rPr>
            <w:t>Email</w:t>
          </w:r>
          <w:proofErr w:type="spellEnd"/>
          <w:r w:rsidRPr="00797CF1">
            <w:rPr>
              <w:rStyle w:val="af5"/>
            </w:rPr>
            <w:t>: levgryzhenkov2002@gmail.com</w:t>
          </w:r>
        </w:p>
      </w:sdtContent>
    </w:sdt>
    <w:p w14:paraId="5A826FBF" w14:textId="1DDFDEC4" w:rsidR="00666CBF" w:rsidRDefault="00606C3D" w:rsidP="008E06B5">
      <w:pPr>
        <w:pStyle w:val="af7"/>
        <w:spacing w:line="264" w:lineRule="auto"/>
        <w:ind w:left="142" w:right="142"/>
      </w:pPr>
      <w:sdt>
        <w:sdtPr>
          <w:alias w:val="Ваше имя"/>
          <w:tag w:val=""/>
          <w:id w:val="1197042864"/>
          <w:placeholder>
            <w:docPart w:val="883E1B8D56394C1F8CC9B5E0CB25227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797CF1" w:rsidRPr="00797CF1">
            <w:t xml:space="preserve">Грыженков Лев Юрьевич  </w:t>
          </w:r>
          <w:r w:rsidR="00797CF1">
            <w:t xml:space="preserve">                                                              </w:t>
          </w:r>
          <w:r w:rsidR="00797CF1" w:rsidRPr="00797CF1">
            <w:t>АМплуа: ц</w:t>
          </w:r>
          <w:r w:rsidR="00797CF1">
            <w:t>ентральный нападающий</w:t>
          </w:r>
        </w:sdtContent>
      </w:sdt>
    </w:p>
    <w:tbl>
      <w:tblPr>
        <w:tblStyle w:val="aa"/>
        <w:tblW w:w="5565" w:type="pct"/>
        <w:tblInd w:w="-567" w:type="dxa"/>
        <w:tblLayout w:type="fixed"/>
        <w:tblLook w:val="04A0" w:firstRow="1" w:lastRow="0" w:firstColumn="1" w:lastColumn="0" w:noHBand="0" w:noVBand="1"/>
        <w:tblDescription w:val="Resume"/>
      </w:tblPr>
      <w:tblGrid>
        <w:gridCol w:w="1560"/>
        <w:gridCol w:w="318"/>
        <w:gridCol w:w="9037"/>
      </w:tblGrid>
      <w:tr w:rsidR="00666CBF" w14:paraId="3F9C61E0" w14:textId="77777777" w:rsidTr="00757B45">
        <w:tc>
          <w:tcPr>
            <w:tcW w:w="1560" w:type="dxa"/>
          </w:tcPr>
          <w:p w14:paraId="5905D584" w14:textId="465686C9" w:rsidR="00666CBF" w:rsidRDefault="00797CF1" w:rsidP="008E06B5">
            <w:pPr>
              <w:pStyle w:val="1"/>
              <w:spacing w:line="264" w:lineRule="auto"/>
            </w:pPr>
            <w:r>
              <w:t>Личные данные</w:t>
            </w:r>
          </w:p>
        </w:tc>
        <w:tc>
          <w:tcPr>
            <w:tcW w:w="318" w:type="dxa"/>
          </w:tcPr>
          <w:p w14:paraId="4FDD0EB5" w14:textId="77777777" w:rsidR="00666CBF" w:rsidRDefault="00666CBF" w:rsidP="008E06B5">
            <w:pPr>
              <w:spacing w:line="264" w:lineRule="auto"/>
            </w:pPr>
          </w:p>
        </w:tc>
        <w:tc>
          <w:tcPr>
            <w:tcW w:w="9037" w:type="dxa"/>
          </w:tcPr>
          <w:p w14:paraId="0F31F344" w14:textId="62A7C38B" w:rsidR="00134221" w:rsidRDefault="00134221" w:rsidP="008E06B5">
            <w:pPr>
              <w:pStyle w:val="a7"/>
              <w:spacing w:line="264" w:lineRule="auto"/>
            </w:pPr>
            <w:r>
              <w:t>Дата рождения: 08.08.2002</w:t>
            </w:r>
          </w:p>
          <w:p w14:paraId="67DD76EA" w14:textId="10119FF3" w:rsidR="00797CF1" w:rsidRDefault="00797CF1" w:rsidP="008E06B5">
            <w:pPr>
              <w:pStyle w:val="a7"/>
              <w:spacing w:line="264" w:lineRule="auto"/>
            </w:pPr>
            <w:r>
              <w:t>Рост: 178</w:t>
            </w:r>
          </w:p>
          <w:p w14:paraId="7B87F394" w14:textId="77777777" w:rsidR="00797CF1" w:rsidRDefault="00797CF1" w:rsidP="008E06B5">
            <w:pPr>
              <w:pStyle w:val="a7"/>
              <w:spacing w:line="264" w:lineRule="auto"/>
            </w:pPr>
            <w:r>
              <w:t>Вес: 65 кг</w:t>
            </w:r>
          </w:p>
          <w:p w14:paraId="4EE9020F" w14:textId="77777777" w:rsidR="00797CF1" w:rsidRDefault="00797CF1" w:rsidP="008E06B5">
            <w:pPr>
              <w:pStyle w:val="a7"/>
              <w:spacing w:line="264" w:lineRule="auto"/>
            </w:pPr>
            <w:r>
              <w:t>Хват: Левый</w:t>
            </w:r>
          </w:p>
          <w:p w14:paraId="499A17EE" w14:textId="77777777" w:rsidR="00797CF1" w:rsidRDefault="00797CF1" w:rsidP="00757B45">
            <w:pPr>
              <w:pStyle w:val="a7"/>
              <w:tabs>
                <w:tab w:val="left" w:pos="4150"/>
              </w:tabs>
              <w:spacing w:line="264" w:lineRule="auto"/>
            </w:pPr>
            <w:r>
              <w:t>Стаж профессиональных занятий: 12 лет</w:t>
            </w:r>
            <w:r w:rsidR="00757B45">
              <w:tab/>
            </w:r>
          </w:p>
          <w:p w14:paraId="6E8A02DA" w14:textId="731E2650" w:rsidR="00757B45" w:rsidRDefault="00757B45" w:rsidP="00757B45">
            <w:pPr>
              <w:pStyle w:val="a7"/>
              <w:tabs>
                <w:tab w:val="left" w:pos="4150"/>
              </w:tabs>
              <w:spacing w:line="264" w:lineRule="auto"/>
            </w:pPr>
            <w:r>
              <w:t>Спортивный разряд: 3-й Спортивный</w:t>
            </w:r>
          </w:p>
        </w:tc>
      </w:tr>
      <w:tr w:rsidR="00666CBF" w14:paraId="5843285A" w14:textId="77777777" w:rsidTr="00757B45">
        <w:tc>
          <w:tcPr>
            <w:tcW w:w="1560" w:type="dxa"/>
          </w:tcPr>
          <w:p w14:paraId="6D63B1CD" w14:textId="7FED58F4" w:rsidR="00666CBF" w:rsidRDefault="00797CF1" w:rsidP="008E06B5">
            <w:pPr>
              <w:pStyle w:val="1"/>
              <w:spacing w:line="264" w:lineRule="auto"/>
            </w:pPr>
            <w:r>
              <w:t>Спортивная биография</w:t>
            </w:r>
          </w:p>
        </w:tc>
        <w:tc>
          <w:tcPr>
            <w:tcW w:w="318" w:type="dxa"/>
          </w:tcPr>
          <w:p w14:paraId="24A9071A" w14:textId="77777777" w:rsidR="00666CBF" w:rsidRDefault="00666CBF" w:rsidP="008E06B5">
            <w:pPr>
              <w:spacing w:line="264" w:lineRule="auto"/>
            </w:pPr>
          </w:p>
        </w:tc>
        <w:tc>
          <w:tcPr>
            <w:tcW w:w="9037" w:type="dxa"/>
          </w:tcPr>
          <w:p w14:paraId="36F73E6C" w14:textId="602289C3" w:rsidR="00666CBF" w:rsidRDefault="00797CF1" w:rsidP="00797CF1">
            <w:pPr>
              <w:pStyle w:val="a7"/>
              <w:tabs>
                <w:tab w:val="left" w:pos="5686"/>
              </w:tabs>
              <w:spacing w:line="264" w:lineRule="auto"/>
            </w:pPr>
            <w:r w:rsidRPr="00567513">
              <w:rPr>
                <w:u w:val="single"/>
              </w:rPr>
              <w:t>1</w:t>
            </w:r>
            <w:r w:rsidR="002B5910" w:rsidRPr="00567513">
              <w:rPr>
                <w:u w:val="single"/>
              </w:rPr>
              <w:t>-ая</w:t>
            </w:r>
            <w:r w:rsidRPr="00567513">
              <w:rPr>
                <w:u w:val="single"/>
              </w:rPr>
              <w:t xml:space="preserve"> </w:t>
            </w:r>
            <w:r w:rsidR="005367F6" w:rsidRPr="00567513">
              <w:rPr>
                <w:u w:val="single"/>
              </w:rPr>
              <w:t>команда</w:t>
            </w:r>
            <w:r>
              <w:t xml:space="preserve">: </w:t>
            </w:r>
            <w:r w:rsidR="002B5910">
              <w:t xml:space="preserve">МАОУ ДО </w:t>
            </w:r>
            <w:r>
              <w:t>ДЮСШ «Феникс»</w:t>
            </w:r>
            <w:r w:rsidR="002B5910">
              <w:t xml:space="preserve"> г.</w:t>
            </w:r>
            <w:r w:rsidR="00606C3D">
              <w:t xml:space="preserve"> </w:t>
            </w:r>
            <w:r w:rsidR="002B5910">
              <w:t>Калининград</w:t>
            </w:r>
            <w:r w:rsidR="005367F6">
              <w:t xml:space="preserve"> (в команде в период с </w:t>
            </w:r>
            <w:r w:rsidR="002B5910">
              <w:t xml:space="preserve">2007 </w:t>
            </w:r>
            <w:r w:rsidR="005367F6">
              <w:t>по</w:t>
            </w:r>
            <w:r w:rsidR="002B5910">
              <w:t xml:space="preserve"> 2015 </w:t>
            </w:r>
            <w:proofErr w:type="gramStart"/>
            <w:r w:rsidR="002B5910">
              <w:t xml:space="preserve">г. </w:t>
            </w:r>
            <w:r w:rsidR="005367F6">
              <w:t>)</w:t>
            </w:r>
            <w:proofErr w:type="gramEnd"/>
          </w:p>
          <w:p w14:paraId="407B6109" w14:textId="77777777" w:rsidR="005367F6" w:rsidRDefault="005367F6" w:rsidP="00797CF1">
            <w:pPr>
              <w:pStyle w:val="a7"/>
              <w:tabs>
                <w:tab w:val="left" w:pos="5686"/>
              </w:tabs>
              <w:spacing w:line="264" w:lineRule="auto"/>
            </w:pPr>
            <w:r>
              <w:t>Тренер: Дубинин Александр Васильевич</w:t>
            </w:r>
          </w:p>
          <w:p w14:paraId="15AB4893" w14:textId="3633E399" w:rsidR="002B5910" w:rsidRDefault="002B5910" w:rsidP="00797CF1">
            <w:pPr>
              <w:pStyle w:val="a7"/>
              <w:tabs>
                <w:tab w:val="left" w:pos="5686"/>
              </w:tabs>
              <w:spacing w:line="264" w:lineRule="auto"/>
            </w:pPr>
            <w:r w:rsidRPr="00567513">
              <w:rPr>
                <w:u w:val="single"/>
              </w:rPr>
              <w:t>2-ая команда</w:t>
            </w:r>
            <w:r>
              <w:t xml:space="preserve">: ХК </w:t>
            </w:r>
            <w:proofErr w:type="spellStart"/>
            <w:r>
              <w:t>Светлогорец</w:t>
            </w:r>
            <w:proofErr w:type="spellEnd"/>
            <w:r>
              <w:t xml:space="preserve"> г. Светлогорск Калининградская обл. (начало сезона 2015-2016)</w:t>
            </w:r>
          </w:p>
          <w:p w14:paraId="7FAF2637" w14:textId="3A278DDB" w:rsidR="00020147" w:rsidRDefault="00020147" w:rsidP="00797CF1">
            <w:pPr>
              <w:pStyle w:val="a7"/>
              <w:tabs>
                <w:tab w:val="left" w:pos="5686"/>
              </w:tabs>
              <w:spacing w:line="264" w:lineRule="auto"/>
            </w:pPr>
            <w:r>
              <w:t>Тренер</w:t>
            </w:r>
            <w:r w:rsidR="00015EA8">
              <w:t>(а)</w:t>
            </w:r>
            <w:r>
              <w:t>: Прокопенко</w:t>
            </w:r>
            <w:r w:rsidR="00015EA8">
              <w:t>в Дмитрий Борисович, Лашин Илья Сергеевич</w:t>
            </w:r>
          </w:p>
          <w:p w14:paraId="21E6F287" w14:textId="18B04514" w:rsidR="002B5910" w:rsidRDefault="002B5910" w:rsidP="00797CF1">
            <w:pPr>
              <w:pStyle w:val="a7"/>
              <w:tabs>
                <w:tab w:val="left" w:pos="5686"/>
              </w:tabs>
              <w:spacing w:line="264" w:lineRule="auto"/>
            </w:pPr>
            <w:r w:rsidRPr="00567513">
              <w:rPr>
                <w:u w:val="single"/>
              </w:rPr>
              <w:t>3-я команда</w:t>
            </w:r>
            <w:r w:rsidR="00020147" w:rsidRPr="00020147">
              <w:t>:</w:t>
            </w:r>
            <w:r>
              <w:t xml:space="preserve"> ГБОУ ДОД КО «Комплексная детско-юношеская спортивная школа по зимним видам спорта</w:t>
            </w:r>
            <w:r w:rsidR="00020147">
              <w:t>» г. Калининград</w:t>
            </w:r>
            <w:r w:rsidR="00567513">
              <w:t>.</w:t>
            </w:r>
            <w:r w:rsidR="00020147">
              <w:t xml:space="preserve"> Команда «Янтарная звезда 2000-2001» и «Янтарная звезда-«2002-2003» (одновременно</w:t>
            </w:r>
            <w:r w:rsidR="00015EA8">
              <w:t>, в период с 2015 по 2020)</w:t>
            </w:r>
          </w:p>
          <w:p w14:paraId="0A764945" w14:textId="7005C1A1" w:rsidR="00567513" w:rsidRDefault="00567513" w:rsidP="00797CF1">
            <w:pPr>
              <w:pStyle w:val="a7"/>
              <w:tabs>
                <w:tab w:val="left" w:pos="5686"/>
              </w:tabs>
              <w:spacing w:line="264" w:lineRule="auto"/>
            </w:pPr>
            <w:r>
              <w:t>Тренер(а): ЯЗ 2000 – Ерёменко Егор Владимирович, ЯЗ 2002</w:t>
            </w:r>
            <w:r w:rsidRPr="00567513">
              <w:t>-</w:t>
            </w:r>
            <w:r>
              <w:t xml:space="preserve"> Сумин Артём Сергеевич (сезоны 2015-2016, 2016-2017), </w:t>
            </w:r>
            <w:proofErr w:type="spellStart"/>
            <w:r>
              <w:t>Варнавский</w:t>
            </w:r>
            <w:proofErr w:type="spellEnd"/>
            <w:r>
              <w:t xml:space="preserve"> Сергей Валерьевич (сезон 2017-2018), Ботвин Юрий Михайлович (сезон 2018-2019), Горлов Алексей Сергеевич (сезон 2019-2020)</w:t>
            </w:r>
          </w:p>
          <w:p w14:paraId="7EB7479C" w14:textId="2A65A679" w:rsidR="00020147" w:rsidRPr="00015EA8" w:rsidRDefault="00020147" w:rsidP="00797CF1">
            <w:pPr>
              <w:pStyle w:val="a7"/>
              <w:tabs>
                <w:tab w:val="left" w:pos="5686"/>
              </w:tabs>
              <w:spacing w:line="264" w:lineRule="auto"/>
            </w:pPr>
            <w:r w:rsidRPr="00567513">
              <w:rPr>
                <w:u w:val="single"/>
              </w:rPr>
              <w:t>4-я команда</w:t>
            </w:r>
            <w:r w:rsidRPr="00015EA8">
              <w:t>:</w:t>
            </w:r>
            <w:r>
              <w:t xml:space="preserve"> </w:t>
            </w:r>
            <w:proofErr w:type="spellStart"/>
            <w:r>
              <w:rPr>
                <w:lang w:val="en-US"/>
              </w:rPr>
              <w:t>Kauno</w:t>
            </w:r>
            <w:proofErr w:type="spellEnd"/>
            <w:r w:rsidRPr="00015EA8">
              <w:t xml:space="preserve"> </w:t>
            </w:r>
            <w:r>
              <w:rPr>
                <w:lang w:val="en-US"/>
              </w:rPr>
              <w:t>BTA</w:t>
            </w:r>
            <w:r w:rsidRPr="00015EA8">
              <w:t xml:space="preserve"> </w:t>
            </w:r>
            <w:r w:rsidR="00567513">
              <w:t xml:space="preserve">Литва г. </w:t>
            </w:r>
            <w:proofErr w:type="gramStart"/>
            <w:r w:rsidR="00567513">
              <w:t>Каунас</w:t>
            </w:r>
            <w:r w:rsidR="00015EA8">
              <w:t>(</w:t>
            </w:r>
            <w:proofErr w:type="gramEnd"/>
            <w:r w:rsidR="00015EA8">
              <w:t xml:space="preserve">в качестве легионера в течение сезонов </w:t>
            </w:r>
            <w:r w:rsidR="00134221">
              <w:t>2017-2018, 2018-2019)</w:t>
            </w:r>
          </w:p>
        </w:tc>
      </w:tr>
      <w:tr w:rsidR="00666CBF" w14:paraId="3E3D36B5" w14:textId="77777777" w:rsidTr="00757B45">
        <w:tc>
          <w:tcPr>
            <w:tcW w:w="1560" w:type="dxa"/>
          </w:tcPr>
          <w:p w14:paraId="236FE821" w14:textId="6FA72947" w:rsidR="00666CBF" w:rsidRDefault="00567513" w:rsidP="008E06B5">
            <w:pPr>
              <w:pStyle w:val="1"/>
              <w:spacing w:line="264" w:lineRule="auto"/>
            </w:pPr>
            <w:r>
              <w:t xml:space="preserve"> </w:t>
            </w:r>
          </w:p>
        </w:tc>
        <w:tc>
          <w:tcPr>
            <w:tcW w:w="318" w:type="dxa"/>
          </w:tcPr>
          <w:p w14:paraId="1728EEE4" w14:textId="77777777" w:rsidR="00666CBF" w:rsidRDefault="00666CBF" w:rsidP="008E06B5">
            <w:pPr>
              <w:spacing w:line="264" w:lineRule="auto"/>
            </w:pPr>
          </w:p>
        </w:tc>
        <w:tc>
          <w:tcPr>
            <w:tcW w:w="9037" w:type="dxa"/>
          </w:tcPr>
          <w:sdt>
            <w:sdtP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595959" w:themeColor="text1" w:themeTint="A6"/>
                <w:u w:val="single"/>
                <w14:ligatures w14:val="none"/>
              </w:rPr>
              <w:id w:val="1436861535"/>
            </w:sdtPr>
            <w:sdtEndPr>
              <w:rPr>
                <w:rFonts w:eastAsiaTheme="minorHAnsi"/>
                <w:u w:val="none"/>
              </w:rPr>
            </w:sdtEndPr>
            <w:sdtContent>
              <w:sdt>
                <w:sdtPr>
                  <w:rPr>
                    <w:rFonts w:asciiTheme="minorHAnsi" w:eastAsiaTheme="minorEastAsia" w:hAnsiTheme="minorHAnsi" w:cstheme="minorBidi"/>
                    <w:b w:val="0"/>
                    <w:bCs w:val="0"/>
                    <w:caps w:val="0"/>
                    <w:color w:val="595959" w:themeColor="text1" w:themeTint="A6"/>
                    <w:u w:val="single"/>
                    <w14:ligatures w14:val="none"/>
                  </w:rPr>
                  <w:id w:val="-957106802"/>
                  <w15:repeatingSection/>
                </w:sdtPr>
                <w:sdtEndPr>
                  <w:rPr>
                    <w:u w:val="none"/>
                  </w:rPr>
                </w:sdtEndPr>
                <w:sdtContent>
                  <w:sdt>
                    <w:sdtPr>
                      <w:rPr>
                        <w:rFonts w:asciiTheme="minorHAnsi" w:eastAsiaTheme="minorEastAsia" w:hAnsiTheme="minorHAnsi" w:cstheme="minorBidi"/>
                        <w:b w:val="0"/>
                        <w:bCs w:val="0"/>
                        <w:caps w:val="0"/>
                        <w:color w:val="595959" w:themeColor="text1" w:themeTint="A6"/>
                        <w:u w:val="single"/>
                        <w14:ligatures w14:val="none"/>
                      </w:rPr>
                      <w:id w:val="-380862498"/>
                      <w:placeholder>
                        <w:docPart w:val="7FCF4E8CE4FB475CBBE5D20C1CF6880B"/>
                      </w:placeholder>
                      <w15:repeatingSectionItem/>
                    </w:sdtPr>
                    <w:sdtEndPr>
                      <w:rPr>
                        <w:rFonts w:asciiTheme="majorHAnsi" w:hAnsiTheme="majorHAnsi" w:cstheme="majorBidi"/>
                        <w:b/>
                        <w:bCs/>
                        <w:caps/>
                        <w:color w:val="404040" w:themeColor="text1" w:themeTint="BF"/>
                        <w:u w:val="none"/>
                        <w14:ligatures w14:val="standardContextual"/>
                      </w:rPr>
                    </w:sdtEndPr>
                    <w:sdtContent>
                      <w:p w14:paraId="046B7B88" w14:textId="025704FB" w:rsidR="00020147" w:rsidRPr="00567513" w:rsidRDefault="00020147" w:rsidP="00020147">
                        <w:pPr>
                          <w:pStyle w:val="2"/>
                          <w:spacing w:line="264" w:lineRule="auto"/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u w:val="single"/>
                            <w14:ligatures w14:val="none"/>
                          </w:rPr>
                        </w:pPr>
                        <w:r w:rsidRPr="00567513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u w:val="single"/>
                            <w14:ligatures w14:val="none"/>
                          </w:rPr>
                          <w:t xml:space="preserve">(Феникс) </w:t>
                        </w:r>
                      </w:p>
                      <w:p w14:paraId="2A48E28C" w14:textId="03381709" w:rsidR="00020147" w:rsidRPr="00020147" w:rsidRDefault="00F204EB" w:rsidP="00020147">
                        <w:pPr>
                          <w:pStyle w:val="2"/>
                          <w:spacing w:line="264" w:lineRule="auto"/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Принимал</w:t>
                        </w:r>
                        <w:r w:rsidR="00606C3D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активное</w:t>
                        </w:r>
                        <w:r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участие в ежегодных областных чемпионатах Калининградской обл.</w:t>
                        </w:r>
                        <w:r w:rsidR="00606C3D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в</w:t>
                        </w:r>
                        <w:r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, а также чемпионатах Литвы и Латвии, среди юношей 2001-2002, 2002-2003 г.р. В сезоне 2013-2014 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наша команда стала серебряным призёром чемпионата Литвы 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U</w:t>
                        </w:r>
                        <w:r w:rsidR="002B5910" w:rsidRP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-12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, где я взял 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MVP</w:t>
                        </w:r>
                        <w:r w:rsidR="002B5910" w:rsidRP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турнира. Также участвовали в международных турнирах «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Riga</w:t>
                        </w:r>
                        <w:r w:rsidR="002B5910" w:rsidRP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CUP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» г. Рига, «</w:t>
                        </w:r>
                        <w:proofErr w:type="spellStart"/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Balex</w:t>
                        </w:r>
                        <w:proofErr w:type="spellEnd"/>
                        <w:r w:rsidR="002B5910" w:rsidRP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Metal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» г. Броцены, «</w:t>
                        </w:r>
                        <w:proofErr w:type="spellStart"/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Kosyl</w:t>
                        </w:r>
                        <w:proofErr w:type="spellEnd"/>
                        <w:r w:rsidR="002B5910" w:rsidRP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lang w:val="en-US"/>
                            <w14:ligatures w14:val="none"/>
                          </w:rPr>
                          <w:t>CUP</w:t>
                        </w:r>
                        <w:r w:rsidR="002B5910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» г. Лодзь, и также во многих других турнирах Польши, Чехии и Словакии. Ежегодное участие принимали также во Всероссийских соревнованиях Золотая Шайба</w:t>
                        </w:r>
                        <w:r w:rsidR="00020147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.</w:t>
                        </w:r>
                        <w:r w:rsidR="00606C3D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 xml:space="preserve"> (Капитан команды)</w:t>
                        </w:r>
                      </w:p>
                    </w:sdtContent>
                  </w:sdt>
                  <w:sdt>
                    <w:sdtPr>
                      <w:rPr>
                        <w:rFonts w:asciiTheme="minorHAnsi" w:eastAsiaTheme="minorEastAsia" w:hAnsiTheme="minorHAnsi" w:cstheme="minorBidi"/>
                        <w:b w:val="0"/>
                        <w:bCs w:val="0"/>
                        <w:caps w:val="0"/>
                        <w:color w:val="595959" w:themeColor="text1" w:themeTint="A6"/>
                        <w14:ligatures w14:val="none"/>
                      </w:rPr>
                      <w:id w:val="1119181558"/>
                      <w:placeholder>
                        <w:docPart w:val="2DF3ED2A4A5846E4AF57EB7E067CB97C"/>
                      </w:placeholder>
                      <w15:repeatingSectionItem/>
                    </w:sdtPr>
                    <w:sdtEndPr/>
                    <w:sdtContent>
                      <w:p w14:paraId="197075BC" w14:textId="3EC5B2DE" w:rsidR="00020147" w:rsidRDefault="00020147" w:rsidP="00020147">
                        <w:pPr>
                          <w:pStyle w:val="2"/>
                          <w:spacing w:line="264" w:lineRule="auto"/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(</w:t>
                        </w:r>
                        <w:proofErr w:type="spellStart"/>
                        <w:r w:rsidRPr="00567513"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:u w:val="single"/>
                            <w14:ligatures w14:val="none"/>
                          </w:rPr>
                          <w:t>Светлогорец</w:t>
                        </w:r>
                        <w:proofErr w:type="spellEnd"/>
                        <w:r>
                          <w:rPr>
                            <w:rFonts w:asciiTheme="minorHAnsi" w:eastAsiaTheme="minorEastAsia" w:hAnsiTheme="minorHAnsi" w:cstheme="minorBidi"/>
                            <w:b w:val="0"/>
                            <w:bCs w:val="0"/>
                            <w:caps w:val="0"/>
                            <w:color w:val="595959" w:themeColor="text1" w:themeTint="A6"/>
                            <w14:ligatures w14:val="none"/>
                          </w:rPr>
                          <w:t>)</w:t>
                        </w:r>
                      </w:p>
                      <w:p w14:paraId="0A616CEA" w14:textId="2EA8E791" w:rsidR="00020147" w:rsidRPr="00020147" w:rsidRDefault="00020147" w:rsidP="00020147">
                        <w:r>
                          <w:t>Участвовал в первенстве Санкт-Петербурга за команду Светлогорец-2002 в сезоне (2015-2016).</w:t>
                        </w:r>
                      </w:p>
                    </w:sdtContent>
                  </w:sdt>
                </w:sdtContent>
              </w:sdt>
              <w:sdt>
                <w:sdtPr>
                  <w:rPr>
                    <w:rFonts w:eastAsiaTheme="minorEastAsia"/>
                    <w:u w:val="single"/>
                  </w:rPr>
                  <w:id w:val="68699791"/>
                  <w:placeholder>
                    <w:docPart w:val="174591607CF243E08E3897D36FB4C49D"/>
                  </w:placeholder>
                  <w15:appearance w15:val="hidden"/>
                </w:sdtPr>
                <w:sdtEndPr>
                  <w:rPr>
                    <w:rFonts w:eastAsiaTheme="minorHAnsi"/>
                    <w:u w:val="none"/>
                  </w:rPr>
                </w:sdtEndPr>
                <w:sdtContent>
                  <w:sdt>
                    <w:sdtPr>
                      <w:rPr>
                        <w:rFonts w:eastAsiaTheme="minorEastAsia"/>
                        <w:u w:val="single"/>
                      </w:rPr>
                      <w:id w:val="1429920425"/>
                      <w15:appearance w15:val="hidden"/>
                      <w15:repeatingSection/>
                    </w:sdtPr>
                    <w:sdtEndPr>
                      <w:rPr>
                        <w:rFonts w:eastAsiaTheme="minorHAnsi"/>
                        <w:u w:val="none"/>
                      </w:rPr>
                    </w:sdtEndPr>
                    <w:sdtContent>
                      <w:sdt>
                        <w:sdtPr>
                          <w:rPr>
                            <w:rFonts w:eastAsiaTheme="minorEastAsia"/>
                            <w:u w:val="single"/>
                          </w:rPr>
                          <w:id w:val="-1328365310"/>
                          <w:placeholder>
                            <w:docPart w:val="7FCF4E8CE4FB475CBBE5D20C1CF6880B"/>
                          </w:placeholder>
                          <w15:appearance w15:val="hidden"/>
                          <w15:repeatingSectionItem/>
                        </w:sdtPr>
                        <w:sdtEndPr>
                          <w:rPr>
                            <w:rFonts w:eastAsiaTheme="minorHAnsi"/>
                            <w:u w:val="none"/>
                          </w:rPr>
                        </w:sdtEndPr>
                        <w:sdtContent>
                          <w:p w14:paraId="109909DD" w14:textId="7F59D9ED" w:rsidR="00020147" w:rsidRPr="00567513" w:rsidRDefault="00020147" w:rsidP="00020147">
                            <w:pPr>
                              <w:rPr>
                                <w:u w:val="single"/>
                              </w:rPr>
                            </w:pPr>
                            <w:r w:rsidRPr="00567513">
                              <w:rPr>
                                <w:u w:val="single"/>
                              </w:rPr>
                              <w:t>(Янтарная звезда)</w:t>
                            </w:r>
                          </w:p>
                          <w:p w14:paraId="5F170240" w14:textId="50087326" w:rsidR="00C12DB7" w:rsidRDefault="00020147" w:rsidP="00567513">
                            <w:r>
                              <w:t>Принимал</w:t>
                            </w:r>
                            <w:r w:rsidR="00606C3D">
                              <w:t xml:space="preserve"> активное</w:t>
                            </w:r>
                            <w:r>
                              <w:t xml:space="preserve"> участие в</w:t>
                            </w:r>
                            <w:r w:rsidR="00015EA8">
                              <w:t xml:space="preserve"> ежегодном</w:t>
                            </w:r>
                            <w:r>
                              <w:t xml:space="preserve"> чемпионате </w:t>
                            </w:r>
                            <w:r w:rsidR="00015EA8">
                              <w:t>Л</w:t>
                            </w:r>
                            <w:r>
                              <w:t>итвы</w:t>
                            </w:r>
                            <w:r w:rsidR="00015EA8">
                              <w:t>, в котором в 2016 году команда Янтарная звезда 2000-2001 заняла 2-е место. Ежегодный участник турнира «Кубок Наций» в г. Калининграде</w:t>
                            </w:r>
                            <w:r w:rsidR="00606C3D">
                              <w:t xml:space="preserve"> (капитан и лидер команды</w:t>
                            </w:r>
                            <w:proofErr w:type="gramStart"/>
                            <w:r w:rsidR="00606C3D">
                              <w:t xml:space="preserve">) </w:t>
                            </w:r>
                            <w:r w:rsidR="00015EA8">
                              <w:t>.</w:t>
                            </w:r>
                            <w:proofErr w:type="gramEnd"/>
                            <w:r w:rsidR="00015EA8">
                              <w:t xml:space="preserve"> Выпускник ГБОУ ДОД КО «Комплексной детско-юношеской по зимним видам спорта» г. Калининграда в 2020 году. </w:t>
                            </w:r>
                          </w:p>
                          <w:p w14:paraId="4E1C74E6" w14:textId="663A2129" w:rsidR="00134221" w:rsidRPr="00567513" w:rsidRDefault="00606C3D" w:rsidP="00567513"/>
                        </w:sdtContent>
                      </w:sdt>
                      <w:sdt>
                        <w:sdtPr>
                          <w:rPr>
                            <w:rFonts w:eastAsiaTheme="minorEastAsia"/>
                            <w:u w:val="single"/>
                          </w:rPr>
                          <w:id w:val="-1512824862"/>
                          <w:placeholder>
                            <w:docPart w:val="47CD0ABA32C942599334062095E034F5"/>
                          </w:placeholder>
                          <w15:appearance w15:val="hidden"/>
                          <w15:repeatingSectionItem/>
                        </w:sdtPr>
                        <w:sdtEndPr>
                          <w:rPr>
                            <w:rFonts w:eastAsiaTheme="minorHAnsi"/>
                            <w:u w:val="none"/>
                          </w:rPr>
                        </w:sdtEndPr>
                        <w:sdtContent>
                          <w:p w14:paraId="1D5C4396" w14:textId="1647733C" w:rsidR="00134221" w:rsidRPr="00567513" w:rsidRDefault="00134221" w:rsidP="00015EA8">
                            <w:pPr>
                              <w:rPr>
                                <w:rFonts w:eastAsiaTheme="minorEastAsia"/>
                                <w:u w:val="single"/>
                              </w:rPr>
                            </w:pPr>
                            <w:r w:rsidRPr="00567513">
                              <w:rPr>
                                <w:rFonts w:eastAsiaTheme="minorEastAsia"/>
                                <w:u w:val="single"/>
                              </w:rPr>
                              <w:t>(</w:t>
                            </w:r>
                            <w:proofErr w:type="spellStart"/>
                            <w:r w:rsidRPr="00567513">
                              <w:rPr>
                                <w:rFonts w:eastAsiaTheme="minorEastAsia"/>
                                <w:u w:val="single"/>
                                <w:lang w:val="en-US"/>
                              </w:rPr>
                              <w:t>Kauno</w:t>
                            </w:r>
                            <w:proofErr w:type="spellEnd"/>
                            <w:r w:rsidRPr="00567513">
                              <w:rPr>
                                <w:rFonts w:eastAsiaTheme="minorEastAsia"/>
                                <w:u w:val="single"/>
                              </w:rPr>
                              <w:t xml:space="preserve"> </w:t>
                            </w:r>
                            <w:r w:rsidRPr="00567513">
                              <w:rPr>
                                <w:rFonts w:eastAsiaTheme="minorEastAsia"/>
                                <w:u w:val="single"/>
                                <w:lang w:val="en-US"/>
                              </w:rPr>
                              <w:t>BTA</w:t>
                            </w:r>
                            <w:r w:rsidRPr="00567513">
                              <w:rPr>
                                <w:rFonts w:eastAsiaTheme="minorEastAsia"/>
                                <w:u w:val="single"/>
                              </w:rPr>
                              <w:t xml:space="preserve">) </w:t>
                            </w:r>
                          </w:p>
                          <w:p w14:paraId="7A6A9844" w14:textId="78ADBE3A" w:rsidR="00134221" w:rsidRDefault="00134221" w:rsidP="00015EA8">
                            <w:r>
                              <w:t xml:space="preserve">Команда участвовала в чемпионате Литвы </w:t>
                            </w:r>
                            <w:r>
                              <w:rPr>
                                <w:lang w:val="en-US"/>
                              </w:rPr>
                              <w:t>U</w:t>
                            </w:r>
                            <w:r w:rsidRPr="00134221">
                              <w:t>16</w:t>
                            </w:r>
                            <w:r>
                              <w:t xml:space="preserve">, где заняла 2-е место, а также в чемпионате Латвии </w:t>
                            </w:r>
                            <w:r>
                              <w:rPr>
                                <w:lang w:val="en-US"/>
                              </w:rPr>
                              <w:t>U</w:t>
                            </w:r>
                            <w:r w:rsidRPr="00134221">
                              <w:t>16</w:t>
                            </w:r>
                            <w:r>
                              <w:t xml:space="preserve">. Также в сезоне 2018-2019 взяла 2-е место в чемпионате Литвы по </w:t>
                            </w:r>
                            <w:r>
                              <w:rPr>
                                <w:lang w:val="en-US"/>
                              </w:rPr>
                              <w:t>U</w:t>
                            </w:r>
                            <w:r w:rsidRPr="00134221">
                              <w:t>17.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eastAsiaTheme="minorEastAsia"/>
                          </w:rPr>
                          <w:id w:val="-859817890"/>
                          <w:placeholder>
                            <w:docPart w:val="C9A1E5CA32A649B9AD21C8F0EB9CB323"/>
                          </w:placeholder>
                          <w15:appearance w15:val="hidden"/>
                          <w15:repeatingSectionItem/>
                        </w:sdtPr>
                        <w:sdtEndPr>
                          <w:rPr>
                            <w:rFonts w:eastAsiaTheme="minorHAnsi"/>
                          </w:rPr>
                        </w:sdtEndPr>
                        <w:sdtContent>
                          <w:p w14:paraId="05202BCE" w14:textId="40B51E58" w:rsidR="00666CBF" w:rsidRPr="00567513" w:rsidRDefault="00134221" w:rsidP="00015EA8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После окончания школы принят в студенческую команду «Запад России» на базе филиала РАНХиГС в г. Калининграде</w:t>
                            </w:r>
                            <w:r w:rsidR="00567513">
                              <w:rPr>
                                <w:rFonts w:eastAsiaTheme="minorEastAsia"/>
                              </w:rPr>
                              <w:t xml:space="preserve">. Главный тренер: </w:t>
                            </w:r>
                            <w:proofErr w:type="spellStart"/>
                            <w:r w:rsidR="00567513">
                              <w:rPr>
                                <w:rFonts w:eastAsiaTheme="minorEastAsia"/>
                              </w:rPr>
                              <w:t>Варнавский</w:t>
                            </w:r>
                            <w:proofErr w:type="spellEnd"/>
                            <w:r w:rsidR="00567513">
                              <w:rPr>
                                <w:rFonts w:eastAsiaTheme="minorEastAsia"/>
                              </w:rPr>
                              <w:t xml:space="preserve"> Сергей Валерьевич</w:t>
                            </w:r>
                          </w:p>
                        </w:sdtContent>
                      </w:sdt>
                    </w:sdtContent>
                  </w:sdt>
                </w:sdtContent>
              </w:sdt>
            </w:sdtContent>
          </w:sdt>
        </w:tc>
      </w:tr>
      <w:tr w:rsidR="00666CBF" w14:paraId="1D5C2D55" w14:textId="77777777" w:rsidTr="00757B45">
        <w:tc>
          <w:tcPr>
            <w:tcW w:w="1560" w:type="dxa"/>
          </w:tcPr>
          <w:p w14:paraId="4D68926C" w14:textId="27904B3C" w:rsidR="00666CBF" w:rsidRDefault="00606C3D" w:rsidP="008E06B5">
            <w:pPr>
              <w:pStyle w:val="1"/>
              <w:spacing w:line="264" w:lineRule="auto"/>
            </w:pPr>
            <w:r>
              <w:lastRenderedPageBreak/>
              <w:t>доп. Информация</w:t>
            </w:r>
          </w:p>
        </w:tc>
        <w:tc>
          <w:tcPr>
            <w:tcW w:w="318" w:type="dxa"/>
          </w:tcPr>
          <w:p w14:paraId="3FC61CD0" w14:textId="77777777" w:rsidR="00666CBF" w:rsidRDefault="00666CBF" w:rsidP="008E06B5">
            <w:pPr>
              <w:spacing w:line="264" w:lineRule="auto"/>
            </w:pPr>
          </w:p>
        </w:tc>
        <w:tc>
          <w:tcPr>
            <w:tcW w:w="9037" w:type="dxa"/>
          </w:tcPr>
          <w:sdt>
            <w:sdtPr>
              <w:id w:val="-1924334780"/>
              <w15:repeatingSection/>
            </w:sdtPr>
            <w:sdtEndPr>
              <w:rPr>
                <w:rFonts w:eastAsiaTheme="minorEastAsia"/>
              </w:rPr>
            </w:sdtEndPr>
            <w:sdtContent>
              <w:sdt>
                <w:sdtPr>
                  <w:id w:val="-1688511803"/>
                  <w:placeholder>
                    <w:docPart w:val="7FCF4E8CE4FB475CBBE5D20C1CF6880B"/>
                  </w:placeholder>
                  <w15:repeatingSectionItem/>
                </w:sdtPr>
                <w:sdtEndPr>
                  <w:rPr>
                    <w:rFonts w:eastAsiaTheme="minorEastAsia"/>
                  </w:rPr>
                </w:sdtEndPr>
                <w:sdtContent>
                  <w:sdt>
                    <w:sdtPr>
                      <w:id w:val="-691765356"/>
                    </w:sdtPr>
                    <w:sdtEndPr>
                      <w:rPr>
                        <w:rFonts w:eastAsiaTheme="minorEastAsia"/>
                      </w:rPr>
                    </w:sdtEndPr>
                    <w:sdtContent>
                      <w:sdt>
                        <w:sdtPr>
                          <w:id w:val="-1126388115"/>
                          <w:placeholder>
                            <w:docPart w:val="174591607CF243E08E3897D36FB4C49D"/>
                          </w:placeholder>
                        </w:sdtPr>
                        <w:sdtEndPr>
                          <w:rPr>
                            <w:rFonts w:eastAsiaTheme="minorEastAsia"/>
                          </w:rPr>
                        </w:sdtEndPr>
                        <w:sdtContent>
                          <w:p w14:paraId="3E5D5394" w14:textId="6F50E463" w:rsidR="00666CBF" w:rsidRDefault="00606C3D" w:rsidP="00134221">
                            <w:r>
                              <w:t>Имею большое кол-во личных наград (</w:t>
                            </w:r>
                            <w:r>
                              <w:rPr>
                                <w:lang w:val="en-US"/>
                              </w:rPr>
                              <w:t>MVP</w:t>
                            </w:r>
                            <w:r>
                              <w:t xml:space="preserve">, Бомбардир, Лучший нападающий, Снайпер, Лучший ассистент турниров. </w:t>
                            </w:r>
                            <w:r w:rsidRPr="00606C3D">
                              <w:t xml:space="preserve"> </w:t>
                            </w:r>
                            <w:r>
                              <w:t>Обладаю</w:t>
                            </w:r>
                            <w:r w:rsidR="00134221">
                              <w:t xml:space="preserve"> стаж</w:t>
                            </w:r>
                            <w:r>
                              <w:t>ем</w:t>
                            </w:r>
                            <w:r w:rsidR="00134221">
                              <w:t xml:space="preserve"> пребывания в качестве капитана команды – 8 лет.</w:t>
                            </w:r>
                            <w:r>
                              <w:t xml:space="preserve"> </w:t>
                            </w:r>
                          </w:p>
                        </w:sdtContent>
                      </w:sdt>
                    </w:sdtContent>
                  </w:sdt>
                </w:sdtContent>
              </w:sdt>
            </w:sdtContent>
          </w:sdt>
        </w:tc>
      </w:tr>
      <w:tr w:rsidR="00666CBF" w14:paraId="67886B0A" w14:textId="77777777" w:rsidTr="00757B45">
        <w:tc>
          <w:tcPr>
            <w:tcW w:w="1560" w:type="dxa"/>
          </w:tcPr>
          <w:p w14:paraId="7443E42D" w14:textId="5B9BB001" w:rsidR="00666CBF" w:rsidRDefault="00134221" w:rsidP="008E06B5">
            <w:pPr>
              <w:pStyle w:val="1"/>
              <w:spacing w:line="264" w:lineRule="auto"/>
            </w:pPr>
            <w:r>
              <w:t>рекомендация первого тренера</w:t>
            </w:r>
          </w:p>
        </w:tc>
        <w:tc>
          <w:tcPr>
            <w:tcW w:w="318" w:type="dxa"/>
          </w:tcPr>
          <w:p w14:paraId="6B958B6E" w14:textId="77777777" w:rsidR="00666CBF" w:rsidRDefault="00666CBF" w:rsidP="008E06B5">
            <w:pPr>
              <w:spacing w:line="264" w:lineRule="auto"/>
            </w:pPr>
          </w:p>
        </w:tc>
        <w:tc>
          <w:tcPr>
            <w:tcW w:w="9037" w:type="dxa"/>
          </w:tcPr>
          <w:p w14:paraId="6312E92E" w14:textId="6B127A52" w:rsidR="00666CBF" w:rsidRDefault="00567513" w:rsidP="008E06B5">
            <w:pPr>
              <w:pStyle w:val="a7"/>
              <w:spacing w:line="264" w:lineRule="auto"/>
              <w:ind w:right="168"/>
            </w:pPr>
            <w:r>
              <w:rPr>
                <w:noProof/>
              </w:rPr>
              <w:drawing>
                <wp:inline distT="0" distB="0" distL="0" distR="0" wp14:anchorId="1BCDBE0A" wp14:editId="141AF1F1">
                  <wp:extent cx="4889500" cy="6915152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0214" cy="693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5F342E" w14:textId="00D37732" w:rsidR="00666CBF" w:rsidRDefault="00757B45">
      <w:r>
        <w:rPr>
          <w:noProof/>
        </w:rPr>
        <w:lastRenderedPageBreak/>
        <w:drawing>
          <wp:inline distT="0" distB="0" distL="0" distR="0" wp14:anchorId="4AE2FC48" wp14:editId="17CBCAED">
            <wp:extent cx="6083300" cy="430176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41" cy="43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DB7">
        <w:rPr>
          <w:noProof/>
        </w:rPr>
        <w:drawing>
          <wp:inline distT="0" distB="0" distL="0" distR="0" wp14:anchorId="4B906C8F" wp14:editId="7EA187E3">
            <wp:extent cx="6223000" cy="44005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DB7">
        <w:rPr>
          <w:noProof/>
        </w:rPr>
        <w:lastRenderedPageBreak/>
        <w:drawing>
          <wp:inline distT="0" distB="0" distL="0" distR="0" wp14:anchorId="3B6647E5" wp14:editId="76E8965B">
            <wp:extent cx="6483350" cy="48643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18" cy="486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CBF" w:rsidSect="008E06B5">
      <w:footerReference w:type="default" r:id="rId13"/>
      <w:pgSz w:w="11907" w:h="16839" w:code="9"/>
      <w:pgMar w:top="1148" w:right="1050" w:bottom="1148" w:left="1050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97B562" w14:textId="77777777" w:rsidR="00020147" w:rsidRDefault="00020147">
      <w:pPr>
        <w:spacing w:before="0" w:after="0" w:line="240" w:lineRule="auto"/>
      </w:pPr>
      <w:r>
        <w:separator/>
      </w:r>
    </w:p>
  </w:endnote>
  <w:endnote w:type="continuationSeparator" w:id="0">
    <w:p w14:paraId="4DC2053C" w14:textId="77777777" w:rsidR="00020147" w:rsidRDefault="000201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3D96A" w14:textId="77777777" w:rsidR="00020147" w:rsidRDefault="00020147">
    <w:pPr>
      <w:pStyle w:val="a5"/>
    </w:pPr>
    <w:r>
      <w:t xml:space="preserve">Страница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2337D" w14:textId="77777777" w:rsidR="00020147" w:rsidRDefault="00020147">
      <w:pPr>
        <w:spacing w:before="0" w:after="0" w:line="240" w:lineRule="auto"/>
      </w:pPr>
      <w:r>
        <w:separator/>
      </w:r>
    </w:p>
  </w:footnote>
  <w:footnote w:type="continuationSeparator" w:id="0">
    <w:p w14:paraId="25BAA157" w14:textId="77777777" w:rsidR="00020147" w:rsidRDefault="00020147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attachedTemplate r:id="rId1"/>
  <w:defaultTabStop w:val="720"/>
  <w:hyphenationZone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B3"/>
    <w:rsid w:val="00015EA8"/>
    <w:rsid w:val="00020147"/>
    <w:rsid w:val="000839BB"/>
    <w:rsid w:val="00134221"/>
    <w:rsid w:val="00160C8B"/>
    <w:rsid w:val="002B5910"/>
    <w:rsid w:val="00361E60"/>
    <w:rsid w:val="004173CF"/>
    <w:rsid w:val="005367F6"/>
    <w:rsid w:val="00567513"/>
    <w:rsid w:val="00606C3D"/>
    <w:rsid w:val="00666CBF"/>
    <w:rsid w:val="00757B45"/>
    <w:rsid w:val="007650BC"/>
    <w:rsid w:val="00797CF1"/>
    <w:rsid w:val="008B4B8F"/>
    <w:rsid w:val="008E06B5"/>
    <w:rsid w:val="00AF18B3"/>
    <w:rsid w:val="00B11B44"/>
    <w:rsid w:val="00C12DB7"/>
    <w:rsid w:val="00D827E4"/>
    <w:rsid w:val="00E11F73"/>
    <w:rsid w:val="00F204EB"/>
    <w:rsid w:val="00FA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27EF45A"/>
  <w15:docId w15:val="{EA30EBB1-E024-4BE0-BB41-E63DBD64D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lang w:val="ru-RU" w:eastAsia="ru-RU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18" w:unhideWhenUsed="1" w:qFormat="1"/>
    <w:lsdException w:name="heading 8" w:semiHidden="1" w:uiPriority="18" w:unhideWhenUsed="1" w:qFormat="1"/>
    <w:lsdException w:name="heading 9" w:semiHidden="1" w:uiPriority="1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iPriority="8" w:unhideWhenUsed="1" w:qFormat="1"/>
    <w:lsdException w:name="Signature" w:semiHidden="1" w:uiPriority="8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8" w:unhideWhenUsed="1" w:qFormat="1"/>
    <w:lsdException w:name="Date" w:semiHidden="1" w:uiPriority="8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qFormat="1"/>
    <w:lsdException w:name="Emphasis" w:semiHidden="1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 1"/>
    <w:basedOn w:val="a"/>
    <w:next w:val="a"/>
    <w:link w:val="10"/>
    <w:uiPriority w:val="1"/>
    <w:unhideWhenUsed/>
    <w:qFormat/>
    <w:pPr>
      <w:jc w:val="right"/>
      <w:outlineLvl w:val="0"/>
    </w:pPr>
    <w:rPr>
      <w:rFonts w:asciiTheme="majorHAnsi" w:eastAsiaTheme="majorEastAsia" w:hAnsiTheme="majorHAnsi" w:cstheme="majorBidi"/>
      <w:caps/>
      <w:color w:val="7E97AD" w:themeColor="accent1"/>
      <w:sz w:val="21"/>
    </w:rPr>
  </w:style>
  <w:style w:type="paragraph" w:customStyle="1" w:styleId="2">
    <w:name w:val="заголовок 2"/>
    <w:basedOn w:val="a"/>
    <w:next w:val="a"/>
    <w:link w:val="20"/>
    <w:uiPriority w:val="1"/>
    <w:unhideWhenUsed/>
    <w:qFormat/>
    <w:pPr>
      <w:keepNext/>
      <w:keepLines/>
      <w:spacing w:after="40"/>
      <w:outlineLvl w:val="1"/>
    </w:pPr>
    <w:rPr>
      <w:rFonts w:asciiTheme="majorHAnsi" w:eastAsiaTheme="majorEastAsia" w:hAnsiTheme="majorHAnsi" w:cstheme="majorBidi"/>
      <w:b/>
      <w:bCs/>
      <w:caps/>
      <w:color w:val="404040" w:themeColor="text1" w:themeTint="BF"/>
      <w14:ligatures w14:val="standardContextual"/>
    </w:rPr>
  </w:style>
  <w:style w:type="paragraph" w:customStyle="1" w:styleId="3">
    <w:name w:val="заголовок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customStyle="1" w:styleId="4">
    <w:name w:val="заголовок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customStyle="1" w:styleId="5">
    <w:name w:val="заголовок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customStyle="1" w:styleId="6">
    <w:name w:val="заголовок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customStyle="1" w:styleId="7">
    <w:name w:val="заголовок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8">
    <w:name w:val="заголовок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customStyle="1" w:styleId="9">
    <w:name w:val="заголовок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3">
    <w:name w:val="верхний колонтитул"/>
    <w:basedOn w:val="a"/>
    <w:link w:val="a4"/>
    <w:uiPriority w:val="9"/>
    <w:unhideWhenUsed/>
    <w:pPr>
      <w:spacing w:after="0" w:line="240" w:lineRule="auto"/>
    </w:pPr>
  </w:style>
  <w:style w:type="character" w:customStyle="1" w:styleId="a4">
    <w:name w:val="Верхний колонтитул (знак)"/>
    <w:basedOn w:val="a0"/>
    <w:link w:val="a3"/>
    <w:uiPriority w:val="9"/>
    <w:rPr>
      <w:kern w:val="20"/>
    </w:rPr>
  </w:style>
  <w:style w:type="paragraph" w:customStyle="1" w:styleId="a5">
    <w:name w:val="нижний колонтитул"/>
    <w:basedOn w:val="a"/>
    <w:link w:val="a6"/>
    <w:uiPriority w:val="2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a6">
    <w:name w:val="Нижний колонтитул (знак)"/>
    <w:basedOn w:val="a0"/>
    <w:link w:val="a5"/>
    <w:uiPriority w:val="2"/>
    <w:rPr>
      <w:kern w:val="20"/>
    </w:rPr>
  </w:style>
  <w:style w:type="paragraph" w:customStyle="1" w:styleId="a7">
    <w:name w:val="Текст резюме"/>
    <w:basedOn w:val="a"/>
    <w:qFormat/>
    <w:pPr>
      <w:spacing w:after="40"/>
      <w:ind w:right="1440"/>
    </w:pPr>
  </w:style>
  <w:style w:type="character" w:styleId="a8">
    <w:name w:val="Placeholder Text"/>
    <w:basedOn w:val="a0"/>
    <w:uiPriority w:val="99"/>
    <w:semiHidden/>
    <w:rPr>
      <w:color w:val="808080"/>
    </w:rPr>
  </w:style>
  <w:style w:type="table" w:styleId="a9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(знак)"/>
    <w:basedOn w:val="a0"/>
    <w:link w:val="1"/>
    <w:uiPriority w:val="1"/>
    <w:rPr>
      <w:rFonts w:asciiTheme="majorHAnsi" w:eastAsiaTheme="majorEastAsia" w:hAnsiTheme="majorHAnsi" w:cstheme="majorBidi"/>
      <w:caps/>
      <w:color w:val="7E97AD" w:themeColor="accent1"/>
      <w:kern w:val="20"/>
      <w:sz w:val="21"/>
    </w:rPr>
  </w:style>
  <w:style w:type="character" w:customStyle="1" w:styleId="20">
    <w:name w:val="Заголовок 2 (знак)"/>
    <w:basedOn w:val="a0"/>
    <w:link w:val="2"/>
    <w:uiPriority w:val="1"/>
    <w:rPr>
      <w:rFonts w:asciiTheme="majorHAnsi" w:eastAsiaTheme="majorEastAsia" w:hAnsiTheme="majorHAnsi" w:cstheme="majorBidi"/>
      <w:b/>
      <w:bCs/>
      <w:caps/>
      <w:color w:val="404040" w:themeColor="text1" w:themeTint="BF"/>
      <w:kern w:val="20"/>
      <w14:ligatures w14:val="standardContextual"/>
    </w:rPr>
  </w:style>
  <w:style w:type="character" w:customStyle="1" w:styleId="30">
    <w:name w:val="Заголовок 3 (знак)"/>
    <w:basedOn w:val="a0"/>
    <w:link w:val="3"/>
    <w:uiPriority w:val="9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0">
    <w:name w:val="Заголовок 4 (знак)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0">
    <w:name w:val="Заголовок 5 (знак)"/>
    <w:basedOn w:val="a0"/>
    <w:link w:val="5"/>
    <w:uiPriority w:val="9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0">
    <w:name w:val="Заголовок 6 (знак)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0">
    <w:name w:val="Заголовок 7 (знак)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0">
    <w:name w:val="Заголовок 8 (знак)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0">
    <w:name w:val="Заголовок 9 (знак)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table" w:customStyle="1" w:styleId="aa">
    <w:name w:val="Таблица резюме"/>
    <w:basedOn w:val="a1"/>
    <w:uiPriority w:val="99"/>
    <w:tblPr>
      <w:tblBorders>
        <w:insideH w:val="single" w:sz="4" w:space="0" w:color="7E97AD" w:themeColor="accent1"/>
      </w:tblBorders>
      <w:tblCellMar>
        <w:top w:w="144" w:type="dxa"/>
        <w:left w:w="0" w:type="dxa"/>
        <w:bottom w:w="144" w:type="dxa"/>
        <w:right w:w="0" w:type="dxa"/>
      </w:tblCellMar>
    </w:tblPr>
  </w:style>
  <w:style w:type="table" w:customStyle="1" w:styleId="ab">
    <w:name w:val="Таблица бланка письма"/>
    <w:basedOn w:val="a1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paragraph" w:styleId="ac">
    <w:name w:val="Date"/>
    <w:basedOn w:val="a"/>
    <w:next w:val="a"/>
    <w:link w:val="ad"/>
    <w:uiPriority w:val="8"/>
    <w:qFormat/>
    <w:pPr>
      <w:spacing w:before="1200" w:after="360"/>
    </w:pPr>
    <w:rPr>
      <w:rFonts w:asciiTheme="majorHAnsi" w:eastAsiaTheme="majorEastAsia" w:hAnsiTheme="majorHAnsi" w:cstheme="majorBidi"/>
      <w:caps/>
      <w:color w:val="7E97AD" w:themeColor="accent1"/>
    </w:rPr>
  </w:style>
  <w:style w:type="character" w:customStyle="1" w:styleId="ad">
    <w:name w:val="Дата Знак"/>
    <w:basedOn w:val="a0"/>
    <w:link w:val="ac"/>
    <w:uiPriority w:val="8"/>
    <w:rPr>
      <w:rFonts w:asciiTheme="majorHAnsi" w:eastAsiaTheme="majorEastAsia" w:hAnsiTheme="majorHAnsi" w:cstheme="majorBidi"/>
      <w:caps/>
      <w:color w:val="7E97AD" w:themeColor="accent1"/>
      <w:kern w:val="20"/>
    </w:rPr>
  </w:style>
  <w:style w:type="paragraph" w:customStyle="1" w:styleId="ae">
    <w:name w:val="Получатель"/>
    <w:basedOn w:val="a"/>
    <w:uiPriority w:val="8"/>
    <w:unhideWhenUsed/>
    <w:qFormat/>
    <w:pPr>
      <w:spacing w:after="40"/>
    </w:pPr>
    <w:rPr>
      <w:b/>
      <w:bCs/>
    </w:rPr>
  </w:style>
  <w:style w:type="paragraph" w:styleId="af">
    <w:name w:val="Salutation"/>
    <w:basedOn w:val="a"/>
    <w:next w:val="a"/>
    <w:link w:val="af0"/>
    <w:uiPriority w:val="8"/>
    <w:unhideWhenUsed/>
    <w:qFormat/>
    <w:pPr>
      <w:spacing w:before="720"/>
    </w:pPr>
  </w:style>
  <w:style w:type="character" w:customStyle="1" w:styleId="af0">
    <w:name w:val="Приветствие Знак"/>
    <w:basedOn w:val="a0"/>
    <w:link w:val="af"/>
    <w:uiPriority w:val="8"/>
    <w:rPr>
      <w:kern w:val="20"/>
    </w:rPr>
  </w:style>
  <w:style w:type="paragraph" w:customStyle="1" w:styleId="af1">
    <w:name w:val="Заключение"/>
    <w:basedOn w:val="a"/>
    <w:link w:val="af2"/>
    <w:uiPriority w:val="8"/>
    <w:unhideWhenUsed/>
    <w:qFormat/>
    <w:pPr>
      <w:spacing w:before="480" w:after="960" w:line="240" w:lineRule="auto"/>
    </w:pPr>
  </w:style>
  <w:style w:type="character" w:customStyle="1" w:styleId="af2">
    <w:name w:val="Заключение (знак)"/>
    <w:basedOn w:val="a0"/>
    <w:link w:val="af1"/>
    <w:uiPriority w:val="8"/>
    <w:rPr>
      <w:kern w:val="20"/>
    </w:rPr>
  </w:style>
  <w:style w:type="paragraph" w:styleId="af3">
    <w:name w:val="Signature"/>
    <w:basedOn w:val="a"/>
    <w:link w:val="af4"/>
    <w:uiPriority w:val="8"/>
    <w:unhideWhenUsed/>
    <w:qFormat/>
    <w:pPr>
      <w:spacing w:after="480"/>
    </w:pPr>
    <w:rPr>
      <w:b/>
      <w:bCs/>
    </w:rPr>
  </w:style>
  <w:style w:type="character" w:customStyle="1" w:styleId="af4">
    <w:name w:val="Подпись Знак"/>
    <w:basedOn w:val="a0"/>
    <w:link w:val="af3"/>
    <w:uiPriority w:val="8"/>
    <w:rPr>
      <w:b/>
      <w:bCs/>
      <w:kern w:val="20"/>
    </w:rPr>
  </w:style>
  <w:style w:type="character" w:styleId="af5">
    <w:name w:val="Emphasis"/>
    <w:basedOn w:val="a0"/>
    <w:uiPriority w:val="2"/>
    <w:unhideWhenUsed/>
    <w:qFormat/>
    <w:rPr>
      <w:color w:val="7E97AD" w:themeColor="accent1"/>
    </w:rPr>
  </w:style>
  <w:style w:type="paragraph" w:customStyle="1" w:styleId="af6">
    <w:name w:val="Контактные данные"/>
    <w:basedOn w:val="a"/>
    <w:uiPriority w:val="2"/>
    <w:qFormat/>
    <w:pPr>
      <w:spacing w:after="0" w:line="240" w:lineRule="auto"/>
      <w:jc w:val="right"/>
    </w:pPr>
    <w:rPr>
      <w:sz w:val="18"/>
    </w:rPr>
  </w:style>
  <w:style w:type="paragraph" w:customStyle="1" w:styleId="af7">
    <w:name w:val="Имя"/>
    <w:basedOn w:val="a"/>
    <w:next w:val="a"/>
    <w:uiPriority w:val="1"/>
    <w:qFormat/>
    <w:pPr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24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9\Timeless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C829BB20E6C493E99C65DE545629A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FA568F-C0DB-49B2-A1CC-63D94CD05E58}"/>
      </w:docPartPr>
      <w:docPartBody>
        <w:p w:rsidR="0088166A" w:rsidRDefault="0088166A">
          <w:pPr>
            <w:pStyle w:val="2C829BB20E6C493E99C65DE545629A62"/>
          </w:pPr>
          <w:r>
            <w:t>[Почтовый адрес]</w:t>
          </w:r>
        </w:p>
      </w:docPartBody>
    </w:docPart>
    <w:docPart>
      <w:docPartPr>
        <w:name w:val="5C8C0E819EA1455C8BC63B9B8BA9F6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A5A323-4839-46FA-9CE2-D8A4F2A368CB}"/>
      </w:docPartPr>
      <w:docPartBody>
        <w:p w:rsidR="0088166A" w:rsidRDefault="0088166A">
          <w:pPr>
            <w:pStyle w:val="5C8C0E819EA1455C8BC63B9B8BA9F66F"/>
          </w:pPr>
          <w:r>
            <w:t>[Город, почтовый индекс]</w:t>
          </w:r>
        </w:p>
      </w:docPartBody>
    </w:docPart>
    <w:docPart>
      <w:docPartPr>
        <w:name w:val="95DDDF47598F4F29BC252D1BB60E52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FACB19-50DF-4606-BE6E-082735805FB5}"/>
      </w:docPartPr>
      <w:docPartBody>
        <w:p w:rsidR="0088166A" w:rsidRDefault="0088166A">
          <w:pPr>
            <w:pStyle w:val="95DDDF47598F4F29BC252D1BB60E52CD"/>
          </w:pPr>
          <w:r>
            <w:t>[Телефон]</w:t>
          </w:r>
        </w:p>
      </w:docPartBody>
    </w:docPart>
    <w:docPart>
      <w:docPartPr>
        <w:name w:val="38485317880345059D504737426E67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404179-08AD-4EBB-B7E1-2BC25AA615FC}"/>
      </w:docPartPr>
      <w:docPartBody>
        <w:p w:rsidR="0088166A" w:rsidRDefault="0088166A">
          <w:pPr>
            <w:pStyle w:val="38485317880345059D504737426E6755"/>
          </w:pPr>
          <w:r>
            <w:rPr>
              <w:rStyle w:val="a3"/>
            </w:rPr>
            <w:t>[Электронная почта]</w:t>
          </w:r>
        </w:p>
      </w:docPartBody>
    </w:docPart>
    <w:docPart>
      <w:docPartPr>
        <w:name w:val="883E1B8D56394C1F8CC9B5E0CB25227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A71406-AEF0-459A-A052-06868D6BFC62}"/>
      </w:docPartPr>
      <w:docPartBody>
        <w:p w:rsidR="0088166A" w:rsidRDefault="0088166A">
          <w:pPr>
            <w:pStyle w:val="883E1B8D56394C1F8CC9B5E0CB25227D"/>
          </w:pPr>
          <w:r>
            <w:t>[Ваше имя]</w:t>
          </w:r>
        </w:p>
      </w:docPartBody>
    </w:docPart>
    <w:docPart>
      <w:docPartPr>
        <w:name w:val="7FCF4E8CE4FB475CBBE5D20C1CF6880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07344B-FA0E-49B8-84D4-472370B903C7}"/>
      </w:docPartPr>
      <w:docPartBody>
        <w:p w:rsidR="0088166A" w:rsidRDefault="0088166A">
          <w:pPr>
            <w:pStyle w:val="7FCF4E8CE4FB475CBBE5D20C1CF6880B"/>
          </w:pPr>
          <w:r w:rsidRPr="0092799A">
            <w:rPr>
              <w:rStyle w:val="a5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174591607CF243E08E3897D36FB4C4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FDBB0B-E315-40F5-B34D-535ECD2E8669}"/>
      </w:docPartPr>
      <w:docPartBody>
        <w:p w:rsidR="0088166A" w:rsidRDefault="0088166A">
          <w:pPr>
            <w:pStyle w:val="174591607CF243E08E3897D36FB4C49D"/>
          </w:pPr>
          <w:r>
            <w:rPr>
              <w:rStyle w:val="a5"/>
            </w:rPr>
            <w:t>Введите любое дублирующееся содержимое, включая другие элементы управления содержимым. Этот элемент управления можно также вставлять вокруг строк таблицы, чтобы дублировать части таблицы.</w:t>
          </w:r>
        </w:p>
      </w:docPartBody>
    </w:docPart>
    <w:docPart>
      <w:docPartPr>
        <w:name w:val="2DF3ED2A4A5846E4AF57EB7E067CB97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4B0D90-6D87-4C40-9C1D-EEBF295EB9DF}"/>
      </w:docPartPr>
      <w:docPartBody>
        <w:p w:rsidR="00F559B4" w:rsidRDefault="00F559B4" w:rsidP="00F559B4">
          <w:pPr>
            <w:pStyle w:val="2DF3ED2A4A5846E4AF57EB7E067CB97C"/>
          </w:pPr>
          <w:r w:rsidRPr="0092799A">
            <w:rPr>
              <w:rStyle w:val="a5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47CD0ABA32C942599334062095E034F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F5D07E-A3AC-4875-9A8F-302659C8B187}"/>
      </w:docPartPr>
      <w:docPartBody>
        <w:p w:rsidR="00720E0E" w:rsidRDefault="00F559B4" w:rsidP="00F559B4">
          <w:pPr>
            <w:pStyle w:val="47CD0ABA32C942599334062095E034F5"/>
          </w:pPr>
          <w:r w:rsidRPr="0092799A">
            <w:rPr>
              <w:rStyle w:val="a5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C9A1E5CA32A649B9AD21C8F0EB9CB32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C3534D-1A9E-41DA-9225-96ECA924687E}"/>
      </w:docPartPr>
      <w:docPartBody>
        <w:p w:rsidR="00720E0E" w:rsidRDefault="00F559B4" w:rsidP="00F559B4">
          <w:pPr>
            <w:pStyle w:val="C9A1E5CA32A649B9AD21C8F0EB9CB323"/>
          </w:pPr>
          <w:r w:rsidRPr="0092799A">
            <w:rPr>
              <w:rStyle w:val="a5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66A"/>
    <w:rsid w:val="00720E0E"/>
    <w:rsid w:val="0088166A"/>
    <w:rsid w:val="00F5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C829BB20E6C493E99C65DE545629A62">
    <w:name w:val="2C829BB20E6C493E99C65DE545629A62"/>
  </w:style>
  <w:style w:type="paragraph" w:customStyle="1" w:styleId="5C8C0E819EA1455C8BC63B9B8BA9F66F">
    <w:name w:val="5C8C0E819EA1455C8BC63B9B8BA9F66F"/>
  </w:style>
  <w:style w:type="paragraph" w:customStyle="1" w:styleId="95DDDF47598F4F29BC252D1BB60E52CD">
    <w:name w:val="95DDDF47598F4F29BC252D1BB60E52CD"/>
  </w:style>
  <w:style w:type="paragraph" w:customStyle="1" w:styleId="392C0797CEE44C929CC53C5BF86AC033">
    <w:name w:val="392C0797CEE44C929CC53C5BF86AC033"/>
  </w:style>
  <w:style w:type="character" w:styleId="a3">
    <w:name w:val="Emphasis"/>
    <w:basedOn w:val="a0"/>
    <w:uiPriority w:val="2"/>
    <w:unhideWhenUsed/>
    <w:qFormat/>
    <w:rPr>
      <w:color w:val="4472C4" w:themeColor="accent1"/>
    </w:rPr>
  </w:style>
  <w:style w:type="paragraph" w:customStyle="1" w:styleId="38485317880345059D504737426E6755">
    <w:name w:val="38485317880345059D504737426E6755"/>
  </w:style>
  <w:style w:type="paragraph" w:customStyle="1" w:styleId="883E1B8D56394C1F8CC9B5E0CB25227D">
    <w:name w:val="883E1B8D56394C1F8CC9B5E0CB25227D"/>
  </w:style>
  <w:style w:type="paragraph" w:customStyle="1" w:styleId="E4F5945BBED94D57A9597B61D95CDA3B">
    <w:name w:val="E4F5945BBED94D57A9597B61D95CDA3B"/>
  </w:style>
  <w:style w:type="paragraph" w:customStyle="1" w:styleId="a4">
    <w:name w:val="Текст резюме"/>
    <w:basedOn w:val="a"/>
    <w:qFormat/>
    <w:pPr>
      <w:spacing w:before="40" w:after="40" w:line="288" w:lineRule="auto"/>
      <w:ind w:right="1440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DFE936943C754E12BAD28A12BBFDB817">
    <w:name w:val="DFE936943C754E12BAD28A12BBFDB817"/>
  </w:style>
  <w:style w:type="character" w:styleId="a5">
    <w:name w:val="Placeholder Text"/>
    <w:basedOn w:val="a0"/>
    <w:uiPriority w:val="99"/>
    <w:semiHidden/>
    <w:rsid w:val="00F559B4"/>
    <w:rPr>
      <w:color w:val="808080"/>
    </w:rPr>
  </w:style>
  <w:style w:type="paragraph" w:customStyle="1" w:styleId="7FCF4E8CE4FB475CBBE5D20C1CF6880B">
    <w:name w:val="7FCF4E8CE4FB475CBBE5D20C1CF6880B"/>
  </w:style>
  <w:style w:type="paragraph" w:customStyle="1" w:styleId="174591607CF243E08E3897D36FB4C49D">
    <w:name w:val="174591607CF243E08E3897D36FB4C49D"/>
  </w:style>
  <w:style w:type="paragraph" w:customStyle="1" w:styleId="CAF19127F057464285F61BC6838F0351">
    <w:name w:val="CAF19127F057464285F61BC6838F0351"/>
  </w:style>
  <w:style w:type="paragraph" w:customStyle="1" w:styleId="25CB53236FCA459D839D6B9205D6ADED">
    <w:name w:val="25CB53236FCA459D839D6B9205D6ADED"/>
  </w:style>
  <w:style w:type="paragraph" w:customStyle="1" w:styleId="CC54B063ACA4481E8CA7CF6D151C0FC8">
    <w:name w:val="CC54B063ACA4481E8CA7CF6D151C0FC8"/>
  </w:style>
  <w:style w:type="paragraph" w:customStyle="1" w:styleId="0A68172DD74B4C2D91E16C82FA90E2F2">
    <w:name w:val="0A68172DD74B4C2D91E16C82FA90E2F2"/>
  </w:style>
  <w:style w:type="paragraph" w:customStyle="1" w:styleId="87F735C615794DCF92F3AFAC6E948CAC">
    <w:name w:val="87F735C615794DCF92F3AFAC6E948CAC"/>
  </w:style>
  <w:style w:type="paragraph" w:customStyle="1" w:styleId="BD8B90B6C4BD4033BFDE570983A82D79">
    <w:name w:val="BD8B90B6C4BD4033BFDE570983A82D79"/>
  </w:style>
  <w:style w:type="paragraph" w:customStyle="1" w:styleId="2CCCDD76201145749616BD786E79FDFB">
    <w:name w:val="2CCCDD76201145749616BD786E79FDFB"/>
  </w:style>
  <w:style w:type="paragraph" w:customStyle="1" w:styleId="E9D52945A7C048598BC8D7223EC4DDEF">
    <w:name w:val="E9D52945A7C048598BC8D7223EC4DDEF"/>
  </w:style>
  <w:style w:type="paragraph" w:customStyle="1" w:styleId="6A970EE44C394816BBEC390A4775F4B3">
    <w:name w:val="6A970EE44C394816BBEC390A4775F4B3"/>
  </w:style>
  <w:style w:type="paragraph" w:customStyle="1" w:styleId="47A72D486CCB4B88888BC743CC90C666">
    <w:name w:val="47A72D486CCB4B88888BC743CC90C666"/>
  </w:style>
  <w:style w:type="paragraph" w:customStyle="1" w:styleId="2DF3ED2A4A5846E4AF57EB7E067CB97C">
    <w:name w:val="2DF3ED2A4A5846E4AF57EB7E067CB97C"/>
    <w:rsid w:val="00F559B4"/>
  </w:style>
  <w:style w:type="paragraph" w:customStyle="1" w:styleId="47CD0ABA32C942599334062095E034F5">
    <w:name w:val="47CD0ABA32C942599334062095E034F5"/>
    <w:rsid w:val="00F559B4"/>
  </w:style>
  <w:style w:type="paragraph" w:customStyle="1" w:styleId="C9A1E5CA32A649B9AD21C8F0EB9CB323">
    <w:name w:val="C9A1E5CA32A649B9AD21C8F0EB9CB323"/>
    <w:rsid w:val="00F559B4"/>
  </w:style>
  <w:style w:type="paragraph" w:customStyle="1" w:styleId="688F7E0004E2460FAC9DBACC16286906">
    <w:name w:val="688F7E0004E2460FAC9DBACC16286906"/>
    <w:rsid w:val="00F559B4"/>
  </w:style>
  <w:style w:type="paragraph" w:customStyle="1" w:styleId="1C408A8A1ACD47A9ADB512E5A2633159">
    <w:name w:val="1C408A8A1ACD47A9ADB512E5A2633159"/>
    <w:rsid w:val="00F559B4"/>
  </w:style>
  <w:style w:type="paragraph" w:customStyle="1" w:styleId="3CF79D9D98584064848375329F19EC99">
    <w:name w:val="3CF79D9D98584064848375329F19EC99"/>
    <w:rsid w:val="00F559B4"/>
  </w:style>
  <w:style w:type="paragraph" w:customStyle="1" w:styleId="C661E52A0D8A4F14BC4E09410060F738">
    <w:name w:val="C661E52A0D8A4F14BC4E09410060F738"/>
    <w:rsid w:val="00F559B4"/>
  </w:style>
  <w:style w:type="paragraph" w:customStyle="1" w:styleId="86CE1207F5904361B6EC720C9ED5D9E7">
    <w:name w:val="86CE1207F5904361B6EC720C9ED5D9E7"/>
    <w:rsid w:val="00F559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Место рождения: г.Калининград</CompanyAddress>
  <CompanyPhone>Телефон:+79110737033</CompanyPhone>
  <CompanyFax/>
  <CompanyEmail>Email: levgryzhenkov2002@gmail.com</CompanyEmail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37E9E5-EE29-454F-8714-516920628209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5DFA3500-750C-4C04-93A9-50AF246921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TimelessResume.dotx</Template>
  <TotalTime>15</TotalTime>
  <Pages>4</Pages>
  <Words>430</Words>
  <Characters>2451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Грыженков Лев Юрьевич                                                                АМплуа: центральный нападающий</dc:creator>
  <cp:keywords>рождения: 08.08.2002</cp:keywords>
  <cp:lastModifiedBy>Лев Грыженков</cp:lastModifiedBy>
  <cp:revision>3</cp:revision>
  <dcterms:created xsi:type="dcterms:W3CDTF">2020-09-07T18:00:00Z</dcterms:created>
  <dcterms:modified xsi:type="dcterms:W3CDTF">2020-09-07T18:16:00Z</dcterms:modified>
  <cp:category>ВУЗ: МГУПП (Московский Государственный Университет Пищевых Производств)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TC028350579991</vt:lpwstr>
  </property>
</Properties>
</file>